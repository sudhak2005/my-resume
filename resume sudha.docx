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313249C5" w14:textId="77777777" w:rsidTr="009671FF">
        <w:tc>
          <w:tcPr>
            <w:tcW w:w="4495" w:type="dxa"/>
          </w:tcPr>
          <w:p w14:paraId="626D37FA" w14:textId="75225253" w:rsidR="006F51D3" w:rsidRDefault="003F655A" w:rsidP="006F51D3">
            <w:r>
              <w:t>Ballari, Karnataka</w:t>
            </w:r>
          </w:p>
        </w:tc>
        <w:tc>
          <w:tcPr>
            <w:tcW w:w="1980" w:type="dxa"/>
          </w:tcPr>
          <w:p w14:paraId="130966F0" w14:textId="7F9AD347" w:rsidR="006F51D3" w:rsidRDefault="003F655A" w:rsidP="006F51D3">
            <w:pPr>
              <w:jc w:val="center"/>
            </w:pPr>
            <w:r>
              <w:t>8073948810</w:t>
            </w:r>
          </w:p>
        </w:tc>
        <w:tc>
          <w:tcPr>
            <w:tcW w:w="4315" w:type="dxa"/>
          </w:tcPr>
          <w:p w14:paraId="6ABEB4FD" w14:textId="68585EC0" w:rsidR="006F51D3" w:rsidRDefault="003F655A" w:rsidP="006F51D3">
            <w:pPr>
              <w:jc w:val="right"/>
            </w:pPr>
            <w:r>
              <w:t>Sudhaa30332@gmail.com</w:t>
            </w:r>
          </w:p>
        </w:tc>
      </w:tr>
    </w:tbl>
    <w:p w14:paraId="7144C7B5" w14:textId="77777777" w:rsidR="00B60CDD" w:rsidRDefault="00B60CDD" w:rsidP="009671FF"/>
    <w:p w14:paraId="76AE4CFB" w14:textId="77777777" w:rsidR="00375B16" w:rsidRDefault="00375B16" w:rsidP="009671FF"/>
    <w:p w14:paraId="17CC3E7C" w14:textId="66387905" w:rsidR="00FF0D5D" w:rsidRPr="005462BF" w:rsidRDefault="005462BF" w:rsidP="009671FF">
      <w:pPr>
        <w:pStyle w:val="Title"/>
        <w:rPr>
          <w:sz w:val="52"/>
          <w:szCs w:val="52"/>
        </w:rPr>
      </w:pPr>
      <w:r>
        <w:rPr>
          <w:sz w:val="52"/>
          <w:szCs w:val="52"/>
        </w:rPr>
        <w:t>S</w:t>
      </w:r>
      <w:r w:rsidRPr="005462BF">
        <w:rPr>
          <w:sz w:val="52"/>
          <w:szCs w:val="52"/>
        </w:rPr>
        <w:t xml:space="preserve">udha </w:t>
      </w:r>
      <w:r>
        <w:rPr>
          <w:sz w:val="52"/>
          <w:szCs w:val="52"/>
        </w:rPr>
        <w:t>K</w:t>
      </w:r>
      <w:r w:rsidRPr="005462BF">
        <w:rPr>
          <w:sz w:val="52"/>
          <w:szCs w:val="52"/>
        </w:rPr>
        <w:t>otrappa Angadi</w:t>
      </w:r>
    </w:p>
    <w:p w14:paraId="1185D3EC" w14:textId="2989655D" w:rsidR="00375B16" w:rsidRPr="00FE1AE9" w:rsidRDefault="005462BF" w:rsidP="00FE1AE9">
      <w:pPr>
        <w:pStyle w:val="Heading1"/>
      </w:pPr>
      <w:r>
        <w:t>electronics and communication engineering student</w:t>
      </w:r>
    </w:p>
    <w:p w14:paraId="561FB30A" w14:textId="77777777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879924" wp14:editId="5C3D11F6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C697A5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962"/>
        <w:gridCol w:w="5828"/>
      </w:tblGrid>
      <w:tr w:rsidR="006F51D3" w14:paraId="5F273E55" w14:textId="77777777" w:rsidTr="006F0CBB">
        <w:trPr>
          <w:trHeight w:val="2105"/>
        </w:trPr>
        <w:tc>
          <w:tcPr>
            <w:tcW w:w="4962" w:type="dxa"/>
          </w:tcPr>
          <w:p w14:paraId="19246A37" w14:textId="77777777" w:rsidR="006F51D3" w:rsidRDefault="00FE1AE9" w:rsidP="00FE1AE9">
            <w:pPr>
              <w:pStyle w:val="Heading1"/>
            </w:pPr>
            <w:r w:rsidRPr="00AA7D29">
              <w:t>Education</w:t>
            </w:r>
          </w:p>
          <w:p w14:paraId="66AAB313" w14:textId="1A755498" w:rsidR="006F51D3" w:rsidRDefault="005462BF" w:rsidP="00FE1AE9">
            <w:r>
              <w:t>Ballari institute of technology and management</w:t>
            </w:r>
          </w:p>
          <w:p w14:paraId="4C2FF328" w14:textId="18769467" w:rsidR="005462BF" w:rsidRDefault="003F655A" w:rsidP="00FE1AE9">
            <w:r>
              <w:t>Ballari, Karnataka</w:t>
            </w:r>
          </w:p>
          <w:p w14:paraId="0BDD8873" w14:textId="77777777" w:rsidR="005462BF" w:rsidRDefault="005462BF" w:rsidP="00FE1AE9">
            <w:r>
              <w:t>B.E in electronics and communication engineering</w:t>
            </w:r>
          </w:p>
          <w:p w14:paraId="4B251E74" w14:textId="7282700D" w:rsidR="005462BF" w:rsidRPr="006F51D3" w:rsidRDefault="005462BF" w:rsidP="00FE1AE9">
            <w:r>
              <w:t>CGPA:8.81</w:t>
            </w:r>
          </w:p>
        </w:tc>
        <w:tc>
          <w:tcPr>
            <w:tcW w:w="5828" w:type="dxa"/>
          </w:tcPr>
          <w:p w14:paraId="6A0E1ADC" w14:textId="77777777" w:rsidR="006F51D3" w:rsidRDefault="00FE1AE9" w:rsidP="00FE1AE9">
            <w:pPr>
              <w:pStyle w:val="Heading1"/>
            </w:pPr>
            <w:r w:rsidRPr="00AA7D29">
              <w:t>Objective</w:t>
            </w:r>
          </w:p>
          <w:p w14:paraId="3A295824" w14:textId="34288073" w:rsidR="006F51D3" w:rsidRPr="006F51D3" w:rsidRDefault="0092087F" w:rsidP="006F51D3">
            <w:r>
              <w:t>Electronics and communication engineering student seeking an opportunity to apply technical skills and gain industry experience</w:t>
            </w:r>
          </w:p>
        </w:tc>
      </w:tr>
      <w:tr w:rsidR="006F51D3" w14:paraId="124E09C3" w14:textId="77777777" w:rsidTr="006F0CBB">
        <w:tc>
          <w:tcPr>
            <w:tcW w:w="4962" w:type="dxa"/>
          </w:tcPr>
          <w:p w14:paraId="34BA1D90" w14:textId="6DF07861" w:rsidR="006F51D3" w:rsidRDefault="006F51D3" w:rsidP="006F51D3"/>
        </w:tc>
        <w:tc>
          <w:tcPr>
            <w:tcW w:w="5828" w:type="dxa"/>
          </w:tcPr>
          <w:p w14:paraId="630CEA43" w14:textId="77777777" w:rsidR="006F51D3" w:rsidRPr="00AA7D29" w:rsidRDefault="00FE1AE9" w:rsidP="00FE1AE9">
            <w:pPr>
              <w:pStyle w:val="Heading1"/>
            </w:pPr>
            <w:r w:rsidRPr="00AA7D29">
              <w:t>Functional Skills</w:t>
            </w:r>
          </w:p>
          <w:p w14:paraId="08856753" w14:textId="35A063E5" w:rsidR="006F51D3" w:rsidRDefault="00D04AA2" w:rsidP="006F0CBB">
            <w:pPr>
              <w:pStyle w:val="ListParagraph"/>
              <w:numPr>
                <w:ilvl w:val="0"/>
                <w:numId w:val="4"/>
              </w:numPr>
            </w:pPr>
            <w:r>
              <w:t>Python</w:t>
            </w:r>
          </w:p>
          <w:p w14:paraId="36A3F9A2" w14:textId="77777777" w:rsidR="00D04AA2" w:rsidRDefault="00D04AA2" w:rsidP="006F0CBB">
            <w:pPr>
              <w:pStyle w:val="ListParagraph"/>
              <w:numPr>
                <w:ilvl w:val="0"/>
                <w:numId w:val="4"/>
              </w:numPr>
            </w:pPr>
            <w:r>
              <w:t>C programming</w:t>
            </w:r>
          </w:p>
          <w:p w14:paraId="24803EE1" w14:textId="77777777" w:rsidR="00D04AA2" w:rsidRDefault="00D04AA2" w:rsidP="006F0CBB">
            <w:pPr>
              <w:pStyle w:val="ListParagraph"/>
              <w:numPr>
                <w:ilvl w:val="0"/>
                <w:numId w:val="4"/>
              </w:numPr>
            </w:pPr>
            <w:r>
              <w:t>SQL</w:t>
            </w:r>
          </w:p>
          <w:p w14:paraId="2049EF3D" w14:textId="77777777" w:rsidR="00D04AA2" w:rsidRDefault="00D04AA2" w:rsidP="006F0CBB">
            <w:pPr>
              <w:pStyle w:val="ListParagraph"/>
              <w:numPr>
                <w:ilvl w:val="0"/>
                <w:numId w:val="4"/>
              </w:numPr>
            </w:pPr>
            <w:r>
              <w:t>HTML</w:t>
            </w:r>
          </w:p>
          <w:p w14:paraId="5662406A" w14:textId="019EA40A" w:rsidR="00D04AA2" w:rsidRDefault="00D04AA2" w:rsidP="006F0CBB">
            <w:pPr>
              <w:pStyle w:val="ListParagraph"/>
              <w:numPr>
                <w:ilvl w:val="0"/>
                <w:numId w:val="4"/>
              </w:numPr>
            </w:pPr>
            <w:r>
              <w:t>MS Excel</w:t>
            </w:r>
          </w:p>
        </w:tc>
      </w:tr>
      <w:tr w:rsidR="009671FF" w14:paraId="6983F301" w14:textId="77777777" w:rsidTr="006F0CBB">
        <w:tc>
          <w:tcPr>
            <w:tcW w:w="4962" w:type="dxa"/>
          </w:tcPr>
          <w:p w14:paraId="56D93CDA" w14:textId="77777777" w:rsidR="009671FF" w:rsidRDefault="009671FF" w:rsidP="006F51D3">
            <w:pPr>
              <w:pStyle w:val="Heading1"/>
            </w:pPr>
          </w:p>
        </w:tc>
        <w:tc>
          <w:tcPr>
            <w:tcW w:w="5828" w:type="dxa"/>
          </w:tcPr>
          <w:p w14:paraId="6994FF1D" w14:textId="77777777" w:rsidR="009671FF" w:rsidRDefault="00FE1AE9" w:rsidP="00D04AA2">
            <w:pPr>
              <w:pStyle w:val="Heading1"/>
            </w:pPr>
            <w:r w:rsidRPr="00FE1AE9">
              <w:t>Experience</w:t>
            </w:r>
          </w:p>
          <w:p w14:paraId="7A24626B" w14:textId="77777777" w:rsidR="00D04AA2" w:rsidRDefault="00D04AA2" w:rsidP="006F0CBB">
            <w:r>
              <w:t>PROJECTS</w:t>
            </w:r>
          </w:p>
          <w:p w14:paraId="43375AA7" w14:textId="654348C0" w:rsidR="00D04AA2" w:rsidRDefault="00D04AA2" w:rsidP="006F0CBB">
            <w:pPr>
              <w:pStyle w:val="ListParagraph"/>
              <w:numPr>
                <w:ilvl w:val="0"/>
                <w:numId w:val="6"/>
              </w:numPr>
            </w:pPr>
            <w:r>
              <w:t xml:space="preserve">Vehicle Emission </w:t>
            </w:r>
            <w:r w:rsidR="003F655A">
              <w:t>Analysis (M</w:t>
            </w:r>
            <w:r>
              <w:t>ini project)</w:t>
            </w:r>
          </w:p>
          <w:p w14:paraId="3A083D08" w14:textId="2B4C379A" w:rsidR="006F0CBB" w:rsidRDefault="00D04AA2" w:rsidP="006F0CBB">
            <w:pPr>
              <w:pStyle w:val="ListParagraph"/>
              <w:numPr>
                <w:ilvl w:val="0"/>
                <w:numId w:val="6"/>
              </w:numPr>
            </w:pPr>
            <w:r>
              <w:t>Wireless power transfer from road to electric vehicles</w:t>
            </w:r>
            <w:r w:rsidR="006F0CBB">
              <w:t>-ongoing major project</w:t>
            </w:r>
          </w:p>
          <w:p w14:paraId="03C2BF80" w14:textId="77777777" w:rsidR="006F0CBB" w:rsidRDefault="006F0CBB" w:rsidP="006F0CBB">
            <w:r>
              <w:t>CERTIFICATIONS</w:t>
            </w:r>
          </w:p>
          <w:p w14:paraId="7EB12FA2" w14:textId="77777777" w:rsidR="006F0CBB" w:rsidRDefault="006F0CBB" w:rsidP="006F0CBB">
            <w:pPr>
              <w:pStyle w:val="ListParagraph"/>
              <w:numPr>
                <w:ilvl w:val="0"/>
                <w:numId w:val="7"/>
              </w:numPr>
            </w:pPr>
            <w:r>
              <w:t>Python internship certificate</w:t>
            </w:r>
          </w:p>
          <w:p w14:paraId="5DC82500" w14:textId="77777777" w:rsidR="006F0CBB" w:rsidRDefault="006F0CBB" w:rsidP="006F0CBB">
            <w:pPr>
              <w:pStyle w:val="ListParagraph"/>
              <w:numPr>
                <w:ilvl w:val="0"/>
                <w:numId w:val="7"/>
              </w:numPr>
            </w:pPr>
            <w:r>
              <w:t>Hackathon participation certificate</w:t>
            </w:r>
          </w:p>
          <w:p w14:paraId="41E78271" w14:textId="283E22D1" w:rsidR="006F0CBB" w:rsidRPr="00D04AA2" w:rsidRDefault="006F0CBB" w:rsidP="006F0CBB">
            <w:pPr>
              <w:pStyle w:val="ListParagraph"/>
              <w:numPr>
                <w:ilvl w:val="0"/>
                <w:numId w:val="7"/>
              </w:numPr>
            </w:pPr>
            <w:r>
              <w:t>Robotics club participation certificate</w:t>
            </w:r>
          </w:p>
        </w:tc>
      </w:tr>
      <w:tr w:rsidR="006F51D3" w14:paraId="13920C9D" w14:textId="77777777" w:rsidTr="006F0CBB">
        <w:tc>
          <w:tcPr>
            <w:tcW w:w="4962" w:type="dxa"/>
          </w:tcPr>
          <w:p w14:paraId="060E51EC" w14:textId="77777777" w:rsidR="006F51D3" w:rsidRDefault="006F51D3" w:rsidP="006F51D3">
            <w:pPr>
              <w:pStyle w:val="Heading1"/>
            </w:pPr>
          </w:p>
        </w:tc>
        <w:tc>
          <w:tcPr>
            <w:tcW w:w="5828" w:type="dxa"/>
          </w:tcPr>
          <w:p w14:paraId="6E697511" w14:textId="77777777" w:rsidR="006F51D3" w:rsidRPr="00AA7D29" w:rsidRDefault="00FE1AE9" w:rsidP="00FE1AE9">
            <w:pPr>
              <w:pStyle w:val="Heading1"/>
            </w:pPr>
            <w:r w:rsidRPr="00FE1AE9">
              <w:t>Communication</w:t>
            </w:r>
          </w:p>
          <w:p w14:paraId="5EBCFF11" w14:textId="09D7F586" w:rsidR="006F51D3" w:rsidRPr="006F51D3" w:rsidRDefault="006F0CBB" w:rsidP="006F51D3">
            <w:r>
              <w:t xml:space="preserve">Good communication and teamwork skills developed through </w:t>
            </w:r>
            <w:r w:rsidR="003F655A">
              <w:t>projects, hackathons</w:t>
            </w:r>
            <w:r>
              <w:t>, and club activities</w:t>
            </w:r>
          </w:p>
        </w:tc>
      </w:tr>
      <w:tr w:rsidR="006F51D3" w14:paraId="1CD6A8AD" w14:textId="77777777" w:rsidTr="006F0CBB">
        <w:tc>
          <w:tcPr>
            <w:tcW w:w="4962" w:type="dxa"/>
          </w:tcPr>
          <w:p w14:paraId="64FAA9EA" w14:textId="77777777" w:rsidR="006F51D3" w:rsidRDefault="006F51D3" w:rsidP="006F51D3">
            <w:pPr>
              <w:pStyle w:val="Heading1"/>
            </w:pPr>
          </w:p>
        </w:tc>
        <w:tc>
          <w:tcPr>
            <w:tcW w:w="5828" w:type="dxa"/>
          </w:tcPr>
          <w:p w14:paraId="7F556FC3" w14:textId="77777777" w:rsidR="006F51D3" w:rsidRPr="00AA7D29" w:rsidRDefault="00FE1AE9" w:rsidP="00FE1AE9">
            <w:pPr>
              <w:pStyle w:val="Heading1"/>
            </w:pPr>
            <w:r w:rsidRPr="00FE1AE9">
              <w:t>Leadership</w:t>
            </w:r>
          </w:p>
          <w:p w14:paraId="0BAD926A" w14:textId="429B45F8" w:rsidR="006F51D3" w:rsidRPr="006F51D3" w:rsidRDefault="006F0CBB" w:rsidP="006F51D3">
            <w:r>
              <w:t>Actively participated in hackathons and robotics club activities with good teamwork and coordination skills</w:t>
            </w:r>
          </w:p>
        </w:tc>
      </w:tr>
    </w:tbl>
    <w:p w14:paraId="7211C937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D14A" w14:textId="77777777" w:rsidR="00AC16C7" w:rsidRDefault="00AC16C7" w:rsidP="00F316AD">
      <w:r>
        <w:separator/>
      </w:r>
    </w:p>
  </w:endnote>
  <w:endnote w:type="continuationSeparator" w:id="0">
    <w:p w14:paraId="71ACC564" w14:textId="77777777" w:rsidR="00AC16C7" w:rsidRDefault="00AC16C7" w:rsidP="00F316AD">
      <w:r>
        <w:continuationSeparator/>
      </w:r>
    </w:p>
  </w:endnote>
  <w:endnote w:type="continuationNotice" w:id="1">
    <w:p w14:paraId="6491EEBD" w14:textId="77777777" w:rsidR="00AC16C7" w:rsidRDefault="00AC16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A6DC" w14:textId="77777777" w:rsidR="00AC16C7" w:rsidRDefault="00AC16C7" w:rsidP="00F316AD">
      <w:r>
        <w:separator/>
      </w:r>
    </w:p>
  </w:footnote>
  <w:footnote w:type="continuationSeparator" w:id="0">
    <w:p w14:paraId="2F093280" w14:textId="77777777" w:rsidR="00AC16C7" w:rsidRDefault="00AC16C7" w:rsidP="00F316AD">
      <w:r>
        <w:continuationSeparator/>
      </w:r>
    </w:p>
  </w:footnote>
  <w:footnote w:type="continuationNotice" w:id="1">
    <w:p w14:paraId="3B65986B" w14:textId="77777777" w:rsidR="00AC16C7" w:rsidRDefault="00AC16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6E831D1"/>
    <w:multiLevelType w:val="hybridMultilevel"/>
    <w:tmpl w:val="D54A0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43FE7"/>
    <w:multiLevelType w:val="hybridMultilevel"/>
    <w:tmpl w:val="4CD28D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D7B27"/>
    <w:multiLevelType w:val="hybridMultilevel"/>
    <w:tmpl w:val="A768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C3AB3"/>
    <w:multiLevelType w:val="hybridMultilevel"/>
    <w:tmpl w:val="02328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  <w:num w:numId="4" w16cid:durableId="812328120">
    <w:abstractNumId w:val="5"/>
  </w:num>
  <w:num w:numId="5" w16cid:durableId="1479615181">
    <w:abstractNumId w:val="4"/>
  </w:num>
  <w:num w:numId="6" w16cid:durableId="1795176828">
    <w:abstractNumId w:val="6"/>
  </w:num>
  <w:num w:numId="7" w16cid:durableId="185880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BF"/>
    <w:rsid w:val="0001399F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5B16"/>
    <w:rsid w:val="003F655A"/>
    <w:rsid w:val="0040233B"/>
    <w:rsid w:val="00446167"/>
    <w:rsid w:val="00463165"/>
    <w:rsid w:val="004A5287"/>
    <w:rsid w:val="004E62DB"/>
    <w:rsid w:val="005036BD"/>
    <w:rsid w:val="00507E93"/>
    <w:rsid w:val="00511A6E"/>
    <w:rsid w:val="005462BF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E70D3"/>
    <w:rsid w:val="006F0CBB"/>
    <w:rsid w:val="006F51D3"/>
    <w:rsid w:val="006F5AA6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2087F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C16C7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04AA2"/>
    <w:rsid w:val="00D1030B"/>
    <w:rsid w:val="00D47124"/>
    <w:rsid w:val="00D666A1"/>
    <w:rsid w:val="00D93B73"/>
    <w:rsid w:val="00DA0D2A"/>
    <w:rsid w:val="00DB21B1"/>
    <w:rsid w:val="00DD5D7B"/>
    <w:rsid w:val="00DE7058"/>
    <w:rsid w:val="00E8639E"/>
    <w:rsid w:val="00EB441D"/>
    <w:rsid w:val="00EF4A2C"/>
    <w:rsid w:val="00F2368E"/>
    <w:rsid w:val="00F316AD"/>
    <w:rsid w:val="00F4501B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FBB77"/>
  <w15:chartTrackingRefBased/>
  <w15:docId w15:val="{D965CAB3-7649-4F95-93B3-90F1F861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paragraph" w:styleId="ListParagraph">
    <w:name w:val="List Paragraph"/>
    <w:basedOn w:val="Normal"/>
    <w:uiPriority w:val="34"/>
    <w:semiHidden/>
    <w:qFormat/>
    <w:rsid w:val="006F0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dha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45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Angadi</dc:creator>
  <cp:keywords/>
  <dc:description/>
  <cp:lastModifiedBy>Sudha Angadi</cp:lastModifiedBy>
  <cp:revision>1</cp:revision>
  <dcterms:created xsi:type="dcterms:W3CDTF">2026-05-20T15:24:00Z</dcterms:created>
  <dcterms:modified xsi:type="dcterms:W3CDTF">2026-05-20T16:09:00Z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